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71986" w14:paraId="04ED9A36" w14:textId="77777777" w:rsidTr="001B2ABD">
        <w:tc>
          <w:tcPr>
            <w:tcW w:w="3600" w:type="dxa"/>
          </w:tcPr>
          <w:p w14:paraId="62064036" w14:textId="77777777" w:rsidR="00832717" w:rsidRPr="00071986" w:rsidRDefault="00832717" w:rsidP="00071986">
            <w:pPr>
              <w:pStyle w:val="NoSpacing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907A2B" w14:textId="77777777" w:rsidR="00832717" w:rsidRPr="00071986" w:rsidRDefault="00832717" w:rsidP="00071986">
            <w:pPr>
              <w:pStyle w:val="NoSpacing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3DB913B9" wp14:editId="35BB600A">
                      <wp:extent cx="2122805" cy="2122805"/>
                      <wp:effectExtent l="0" t="0" r="0" b="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F7ACE0A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AQAAAAEAAAQAAAAAAgAABAAAAAADAAAECAAAAAQAAAQAAAAABQAA&#10;BAAAAAAGAAAEgBAAAAcAAARADAAACAAABAAAAAAJAAAEAAAAAAoAAAQIAAAACwAABAAAAAAMAAAE&#10;AAAAAA0AAAQACgAADgAABIAHAAAPAAAEAAAAABAAAAQAAAAAEQAABAAAAAASAAAEAAAAABMAAAQA&#10;AAAAFAAABAAAAAAVAAA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wMAA08aAAA0AwAD1BUAADUDAANg&#10;eTMBNgMAAwAAAAA3AwADAQAAADgDAAMCAAAAOQMAAwMAAAA6AwADBAAAADsDAANJf1EAPAMAA0l/&#10;UQA9AwADSX9RAD4DAANJf1EAPwMAA0l/UQBAAwADAAAAAEEDAAMAAAAAQgMA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AQAAAAEAAAQAAAAAAgAABAAAAAADAAAE&#10;AAAAAAQAAAQAAAAABQAABAAAAAAGAAAEAAAAAAcAAAQAAAAACAAABAAAAAAJAAAEAAAAAAoAAAQA&#10;AAAACwAABAAAAAAMAAAEAAAAAA0AAAQAAAAADgAABAAAAAAPAAAEAAAAABAAAAQAAAAAEQAABAAA&#10;AAASAAAEAAAAABMAAAQAAAAAFAAABAAAAAAVAAAEAAAAABYAAAQAAAAAFwAABAAAAAAYAAAEAAAA&#10;ABkAAAQAAAAAGgAABAAAAAAbAAAEAAAAABwAAAQAAAAAHQAABAAAAAAeAAAEAAAAAB8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4TGw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nhtcD0iaHR0cDovL25zLmFkb2JlLmNvbS94YXAvMS4wLyI+PHhtcDpDcmVhdG9y&#10;VG9vbD5XaW5kb3dzIFBob3RvIEVkaXRvciAxMC4wLjEwMDExLjE2Mzg0PC94bXA6Q3JlYXRvclRv&#10;b2w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AwICAwICAwMDAwQD&#10;AwQFCAUFBAQFCgcHBggMCgwMCwoLCw0OEhANDhEOCwsQFhARExQVFRUMDxcYFhQYEhQVFP/bAEMB&#10;AwQEBQQFCQUFCRQNCw0UFBQUFBQUFBQUFBQUFBQUFBQUFBQUFBQUFBQUFBQUFBQUFBQUFBQUFBQU&#10;FBQUFBQUFP/AABEIA9ID2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" stroked="f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  <w:p w14:paraId="403FA173" w14:textId="77777777" w:rsidR="00832717" w:rsidRPr="00071986" w:rsidRDefault="00832717" w:rsidP="00071986">
            <w:pPr>
              <w:pStyle w:val="NoSpacing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C5845F" w14:textId="77777777" w:rsidR="00FF1E5D" w:rsidRPr="00071986" w:rsidRDefault="00FF1E5D" w:rsidP="00071986">
            <w:pPr>
              <w:pStyle w:val="NoSpacing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A81EA1A" w14:textId="77777777" w:rsidR="00FF1E5D" w:rsidRPr="00071986" w:rsidRDefault="00FF1E5D" w:rsidP="00071986">
            <w:pPr>
              <w:pStyle w:val="NoSpacing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E636701" w14:textId="77777777" w:rsidR="00FF1E5D" w:rsidRPr="00071986" w:rsidRDefault="00FF1E5D" w:rsidP="00071986">
            <w:pPr>
              <w:pStyle w:val="NoSpacing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5369DC2" w14:textId="74FECF4B" w:rsidR="00832717" w:rsidRPr="00D6281A" w:rsidRDefault="00832717" w:rsidP="00071986">
            <w:pPr>
              <w:pStyle w:val="NoSpacing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D6281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</w:t>
            </w:r>
            <w:r w:rsidR="00FF1E5D" w:rsidRPr="00D6281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ROFILE SUMMARY</w:t>
            </w:r>
            <w:r w:rsidRPr="00D6281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 xml:space="preserve"> </w:t>
            </w:r>
          </w:p>
          <w:p w14:paraId="039BFA7E" w14:textId="77777777" w:rsidR="00FF1E5D" w:rsidRPr="00071986" w:rsidRDefault="00FF1E5D" w:rsidP="00071986">
            <w:pPr>
              <w:pStyle w:val="NoSpacing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23C83A" w14:textId="77777777" w:rsidR="00B93C41" w:rsidRDefault="00624253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 xml:space="preserve">HR Generalist and Administrative Profile with over 7 years of experience. </w:t>
            </w:r>
          </w:p>
          <w:p w14:paraId="22ACCF72" w14:textId="77777777" w:rsidR="00B93C41" w:rsidRDefault="00624253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An effective communicator &amp; team player with excellent relationship building &amp; interpersonal</w:t>
            </w:r>
            <w:r w:rsidR="00071986" w:rsidRPr="000719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 xml:space="preserve">skills. </w:t>
            </w:r>
          </w:p>
          <w:p w14:paraId="210CA1AC" w14:textId="77777777" w:rsidR="00B93C41" w:rsidRDefault="00624253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 xml:space="preserve">Proficient in giving valuable suggestions and taking the feedback from the employees. </w:t>
            </w:r>
          </w:p>
          <w:p w14:paraId="4852A02D" w14:textId="5A9F0195" w:rsidR="00036450" w:rsidRPr="00071986" w:rsidRDefault="00624253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Designing and implementing Policies &amp; Procedures to enhance the overall efficiency of the organization.</w:t>
            </w:r>
          </w:p>
          <w:p w14:paraId="65B2C444" w14:textId="16204EBB" w:rsidR="00FF1E5D" w:rsidRPr="00071986" w:rsidRDefault="00FF1E5D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79103B" w14:textId="6F709F64" w:rsidR="00FF1E5D" w:rsidRPr="00071986" w:rsidRDefault="00FF1E5D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9FB830" w14:textId="6069E2D3" w:rsidR="00FF1E5D" w:rsidRPr="00071986" w:rsidRDefault="00FF1E5D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2FAD3D" w14:textId="6272B006" w:rsidR="00FF1E5D" w:rsidRPr="00D6281A" w:rsidRDefault="00FF1E5D" w:rsidP="00071986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D6281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CONTACT</w:t>
            </w:r>
          </w:p>
          <w:p w14:paraId="64D7BEB4" w14:textId="77777777" w:rsidR="00FF1E5D" w:rsidRPr="00071986" w:rsidRDefault="00FF1E5D" w:rsidP="00071986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4D7B887" w14:textId="03BDCB3D" w:rsidR="004D3011" w:rsidRPr="00B93C41" w:rsidRDefault="00B93C41" w:rsidP="00071986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93C4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MOBILE:</w:t>
            </w:r>
          </w:p>
          <w:p w14:paraId="02CECA7E" w14:textId="232A83FB" w:rsidR="004D3011" w:rsidRPr="00071986" w:rsidRDefault="00355191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99588</w:t>
            </w:r>
            <w:r w:rsidR="00B93C4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27558</w:t>
            </w:r>
          </w:p>
          <w:p w14:paraId="523B0722" w14:textId="77777777" w:rsidR="004D3011" w:rsidRPr="00071986" w:rsidRDefault="004D3011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sdt>
            <w:sdtPr>
              <w:rPr>
                <w:rFonts w:ascii="Times New Roman" w:hAnsi="Times New Roman" w:cs="Times New Roman"/>
                <w:sz w:val="20"/>
                <w:szCs w:val="20"/>
              </w:rPr>
              <w:id w:val="-240260293"/>
              <w:placeholder>
                <w:docPart w:val="743CE99A1F2247C4AD3D6E75872F8CB1"/>
              </w:placeholder>
              <w:temporary/>
              <w:showingPlcHdr/>
              <w15:appearance w15:val="hidden"/>
            </w:sdtPr>
            <w:sdtEndPr/>
            <w:sdtContent>
              <w:p w14:paraId="3F9640AF" w14:textId="77777777" w:rsidR="004D3011" w:rsidRPr="00071986" w:rsidRDefault="004D3011" w:rsidP="00071986">
                <w:pPr>
                  <w:jc w:val="both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071986">
                  <w:rPr>
                    <w:rFonts w:ascii="Times New Roman" w:hAnsi="Times New Roman" w:cs="Times New Roman"/>
                    <w:b/>
                    <w:bCs/>
                    <w:sz w:val="20"/>
                    <w:szCs w:val="20"/>
                  </w:rPr>
                  <w:t>EMAIL:</w:t>
                </w:r>
              </w:p>
            </w:sdtContent>
          </w:sdt>
          <w:p w14:paraId="023C518B" w14:textId="2898A139" w:rsidR="00036450" w:rsidRPr="00071986" w:rsidRDefault="009C171A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2" w:history="1">
              <w:r w:rsidR="0046131A" w:rsidRPr="00071986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pooja.angira001@gmail.com</w:t>
              </w:r>
            </w:hyperlink>
          </w:p>
          <w:p w14:paraId="3A28C0AE" w14:textId="1FFEEF71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6B11871" w14:textId="77777777" w:rsidR="0046131A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ADDRESS:</w:t>
            </w: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42DCEE8" w14:textId="339B2B15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D-242, Madhu</w:t>
            </w:r>
            <w:r w:rsidR="00B93C4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Vihar</w:t>
            </w:r>
            <w:proofErr w:type="spellEnd"/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, Solanki Market, Sector -3, Dwarka, New Delhi -110059</w:t>
            </w:r>
          </w:p>
          <w:p w14:paraId="49824820" w14:textId="77777777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BEFBCD" w14:textId="47DCB7FF" w:rsidR="0046131A" w:rsidRPr="00071986" w:rsidRDefault="0046131A" w:rsidP="00071986">
            <w:pPr>
              <w:pStyle w:val="Normal1"/>
              <w:spacing w:line="360" w:lineRule="auto"/>
              <w:jc w:val="both"/>
            </w:pPr>
          </w:p>
          <w:p w14:paraId="798B81BB" w14:textId="413B277E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1566E172" w14:textId="26E38FA2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0309FCB1" w14:textId="312FC6AD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10E5B36B" w14:textId="5720CECF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20AACB38" w14:textId="5342EC06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4965835D" w14:textId="566D50D0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3AC22716" w14:textId="45624392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540AC3DF" w14:textId="77777777" w:rsidR="00FF1E5D" w:rsidRPr="00071986" w:rsidRDefault="00FF1E5D" w:rsidP="00071986">
            <w:pPr>
              <w:pStyle w:val="Normal1"/>
              <w:spacing w:line="360" w:lineRule="auto"/>
              <w:jc w:val="both"/>
            </w:pPr>
          </w:p>
          <w:p w14:paraId="78115DC4" w14:textId="77777777" w:rsidR="0046131A" w:rsidRPr="00071986" w:rsidRDefault="0046131A" w:rsidP="00071986">
            <w:pPr>
              <w:pStyle w:val="Normal1"/>
              <w:spacing w:line="360" w:lineRule="auto"/>
              <w:jc w:val="both"/>
            </w:pPr>
          </w:p>
          <w:p w14:paraId="3A5F5823" w14:textId="77777777" w:rsidR="0046131A" w:rsidRPr="00071986" w:rsidRDefault="0046131A" w:rsidP="00071986">
            <w:pPr>
              <w:pStyle w:val="Normal1"/>
              <w:spacing w:line="360" w:lineRule="auto"/>
              <w:jc w:val="both"/>
            </w:pPr>
          </w:p>
          <w:p w14:paraId="7BB13086" w14:textId="77777777" w:rsidR="00071986" w:rsidRDefault="00071986" w:rsidP="00071986">
            <w:pPr>
              <w:pStyle w:val="Normal1"/>
              <w:spacing w:line="360" w:lineRule="auto"/>
              <w:jc w:val="both"/>
            </w:pPr>
          </w:p>
          <w:p w14:paraId="3BC03544" w14:textId="77777777" w:rsidR="00D6281A" w:rsidRDefault="00D6281A" w:rsidP="00071986">
            <w:pPr>
              <w:pStyle w:val="Normal1"/>
              <w:spacing w:line="360" w:lineRule="auto"/>
              <w:jc w:val="both"/>
              <w:rPr>
                <w:b/>
                <w:bCs/>
              </w:rPr>
            </w:pPr>
          </w:p>
          <w:p w14:paraId="5F6C7B30" w14:textId="635A17E2" w:rsidR="0023147A" w:rsidRPr="00D6281A" w:rsidRDefault="0046131A" w:rsidP="00071986">
            <w:pPr>
              <w:pStyle w:val="Normal1"/>
              <w:spacing w:line="360" w:lineRule="auto"/>
              <w:jc w:val="both"/>
              <w:rPr>
                <w:b/>
                <w:bCs/>
                <w:u w:val="single"/>
              </w:rPr>
            </w:pPr>
            <w:r w:rsidRPr="00D6281A">
              <w:rPr>
                <w:b/>
                <w:bCs/>
                <w:u w:val="single"/>
              </w:rPr>
              <w:t xml:space="preserve">Professional Achievement </w:t>
            </w:r>
          </w:p>
          <w:p w14:paraId="7003ADA6" w14:textId="77777777" w:rsidR="0046131A" w:rsidRPr="00071986" w:rsidRDefault="0046131A" w:rsidP="0023147A">
            <w:pPr>
              <w:pStyle w:val="Normal1"/>
              <w:numPr>
                <w:ilvl w:val="0"/>
                <w:numId w:val="13"/>
              </w:numPr>
              <w:spacing w:line="360" w:lineRule="auto"/>
              <w:jc w:val="both"/>
            </w:pPr>
            <w:r w:rsidRPr="00071986">
              <w:t xml:space="preserve">Awarded as </w:t>
            </w:r>
            <w:r w:rsidRPr="00071986">
              <w:rPr>
                <w:b/>
              </w:rPr>
              <w:t>“Most Responsible &amp; Reliable Employee”</w:t>
            </w:r>
            <w:r w:rsidRPr="00071986">
              <w:t xml:space="preserve"> of the Company in the year 2013-2014.</w:t>
            </w:r>
          </w:p>
          <w:p w14:paraId="67B7C5B2" w14:textId="77777777" w:rsidR="0046131A" w:rsidRPr="00071986" w:rsidRDefault="0046131A" w:rsidP="00071986">
            <w:pPr>
              <w:pStyle w:val="Normal1"/>
              <w:spacing w:line="360" w:lineRule="auto"/>
              <w:jc w:val="both"/>
            </w:pPr>
          </w:p>
          <w:p w14:paraId="2B60E365" w14:textId="7A4B1224" w:rsidR="0023147A" w:rsidRPr="0023147A" w:rsidRDefault="0023147A" w:rsidP="0023147A">
            <w:pPr>
              <w:pStyle w:val="Normal1"/>
              <w:spacing w:line="360" w:lineRule="auto"/>
              <w:jc w:val="both"/>
              <w:rPr>
                <w:b/>
                <w:bCs/>
                <w:u w:val="single"/>
              </w:rPr>
            </w:pPr>
            <w:r w:rsidRPr="0023147A">
              <w:rPr>
                <w:b/>
                <w:bCs/>
                <w:u w:val="single"/>
              </w:rPr>
              <w:t>Computer Proficiency</w:t>
            </w:r>
          </w:p>
          <w:p w14:paraId="350E57CB" w14:textId="77777777" w:rsidR="0023147A" w:rsidRDefault="0023147A" w:rsidP="0023147A">
            <w:pPr>
              <w:pStyle w:val="Normal1"/>
              <w:numPr>
                <w:ilvl w:val="0"/>
                <w:numId w:val="13"/>
              </w:numPr>
              <w:spacing w:line="360" w:lineRule="auto"/>
              <w:jc w:val="both"/>
              <w:rPr>
                <w:u w:val="single"/>
              </w:rPr>
            </w:pPr>
            <w:r w:rsidRPr="008F76FC">
              <w:t>MS Office – Word, Excel, Power Point &amp; Outlook</w:t>
            </w:r>
          </w:p>
          <w:p w14:paraId="024ACE02" w14:textId="77777777" w:rsidR="0023147A" w:rsidRPr="00325401" w:rsidRDefault="0023147A" w:rsidP="0023147A">
            <w:pPr>
              <w:pStyle w:val="Normal1"/>
              <w:numPr>
                <w:ilvl w:val="0"/>
                <w:numId w:val="13"/>
              </w:numPr>
              <w:spacing w:line="360" w:lineRule="auto"/>
              <w:jc w:val="both"/>
              <w:rPr>
                <w:u w:val="single"/>
              </w:rPr>
            </w:pPr>
            <w:r w:rsidRPr="008F76FC">
              <w:t>Internet &amp; E-mail operations</w:t>
            </w:r>
          </w:p>
          <w:p w14:paraId="4CE17506" w14:textId="77777777" w:rsidR="00071986" w:rsidRDefault="000E2997" w:rsidP="00071986">
            <w:pPr>
              <w:pStyle w:val="Normal1"/>
              <w:spacing w:line="360" w:lineRule="auto"/>
              <w:jc w:val="both"/>
            </w:pPr>
            <w:r>
              <w:t xml:space="preserve">  </w:t>
            </w:r>
          </w:p>
          <w:p w14:paraId="1F45DD4B" w14:textId="3B8DD82A" w:rsidR="004B0760" w:rsidRPr="004B0760" w:rsidRDefault="000E2997" w:rsidP="004B0760">
            <w:pPr>
              <w:pStyle w:val="Normal1"/>
              <w:spacing w:line="360" w:lineRule="auto"/>
              <w:jc w:val="both"/>
              <w:rPr>
                <w:b/>
                <w:bCs/>
                <w:u w:val="single"/>
              </w:rPr>
            </w:pPr>
            <w:r w:rsidRPr="004B0760">
              <w:rPr>
                <w:b/>
                <w:bCs/>
                <w:u w:val="single"/>
              </w:rPr>
              <w:t xml:space="preserve">Personal </w:t>
            </w:r>
            <w:r w:rsidR="004B0760" w:rsidRPr="004B0760">
              <w:rPr>
                <w:b/>
                <w:bCs/>
                <w:u w:val="single"/>
              </w:rPr>
              <w:t>D</w:t>
            </w:r>
            <w:r w:rsidRPr="004B0760">
              <w:rPr>
                <w:b/>
                <w:bCs/>
                <w:u w:val="single"/>
              </w:rPr>
              <w:t>etail</w:t>
            </w:r>
          </w:p>
          <w:tbl>
            <w:tblPr>
              <w:tblStyle w:val="TableGridLight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0"/>
              <w:gridCol w:w="1680"/>
            </w:tblGrid>
            <w:tr w:rsidR="004B0760" w14:paraId="5CA4EB5C" w14:textId="77777777" w:rsidTr="004B0760">
              <w:tc>
                <w:tcPr>
                  <w:tcW w:w="1680" w:type="dxa"/>
                </w:tcPr>
                <w:p w14:paraId="6ECB1E8D" w14:textId="0D97BB32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Date of Birth</w:t>
                  </w:r>
                  <w:r>
                    <w:t xml:space="preserve"> </w:t>
                  </w:r>
                </w:p>
              </w:tc>
              <w:tc>
                <w:tcPr>
                  <w:tcW w:w="1680" w:type="dxa"/>
                </w:tcPr>
                <w:p w14:paraId="01600B7A" w14:textId="2FADE4ED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2</w:t>
                  </w:r>
                  <w:r w:rsidRPr="008F76FC">
                    <w:rPr>
                      <w:vertAlign w:val="superscript"/>
                    </w:rPr>
                    <w:t>nd</w:t>
                  </w:r>
                  <w:r w:rsidRPr="008F76FC">
                    <w:t>Oct, 1985</w:t>
                  </w:r>
                </w:p>
              </w:tc>
            </w:tr>
            <w:tr w:rsidR="004B0760" w14:paraId="29C8C408" w14:textId="77777777" w:rsidTr="004B0760">
              <w:tc>
                <w:tcPr>
                  <w:tcW w:w="1680" w:type="dxa"/>
                </w:tcPr>
                <w:p w14:paraId="3DE6106D" w14:textId="0F092EB4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Gender</w:t>
                  </w:r>
                </w:p>
              </w:tc>
              <w:tc>
                <w:tcPr>
                  <w:tcW w:w="1680" w:type="dxa"/>
                </w:tcPr>
                <w:p w14:paraId="3E10E909" w14:textId="18A17468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Female</w:t>
                  </w:r>
                  <w:r w:rsidRPr="008F76FC">
                    <w:tab/>
                  </w:r>
                </w:p>
              </w:tc>
            </w:tr>
            <w:tr w:rsidR="004B0760" w14:paraId="0B1F5DCF" w14:textId="77777777" w:rsidTr="004B0760">
              <w:tc>
                <w:tcPr>
                  <w:tcW w:w="1680" w:type="dxa"/>
                </w:tcPr>
                <w:p w14:paraId="16151E82" w14:textId="388BF541" w:rsidR="004B0760" w:rsidRP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4B0760">
                    <w:t>Nationality</w:t>
                  </w:r>
                </w:p>
              </w:tc>
              <w:tc>
                <w:tcPr>
                  <w:tcW w:w="1680" w:type="dxa"/>
                </w:tcPr>
                <w:p w14:paraId="43400C29" w14:textId="7F23818A" w:rsidR="004B0760" w:rsidRP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4B0760">
                    <w:t>Indian</w:t>
                  </w:r>
                </w:p>
              </w:tc>
            </w:tr>
            <w:tr w:rsidR="004B0760" w14:paraId="2CD9B996" w14:textId="77777777" w:rsidTr="004B0760">
              <w:tc>
                <w:tcPr>
                  <w:tcW w:w="1680" w:type="dxa"/>
                </w:tcPr>
                <w:p w14:paraId="4D5E8AAA" w14:textId="169736F1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Marital Status</w:t>
                  </w:r>
                </w:p>
              </w:tc>
              <w:tc>
                <w:tcPr>
                  <w:tcW w:w="1680" w:type="dxa"/>
                </w:tcPr>
                <w:p w14:paraId="3EFA8C00" w14:textId="1411A356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>
                    <w:t>Married</w:t>
                  </w:r>
                </w:p>
              </w:tc>
            </w:tr>
            <w:tr w:rsidR="004B0760" w14:paraId="659A6AF0" w14:textId="77777777" w:rsidTr="004B0760">
              <w:tc>
                <w:tcPr>
                  <w:tcW w:w="1680" w:type="dxa"/>
                </w:tcPr>
                <w:p w14:paraId="37B18450" w14:textId="2E28AC72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Language known</w:t>
                  </w:r>
                  <w:r w:rsidRPr="008F76FC">
                    <w:tab/>
                  </w:r>
                </w:p>
              </w:tc>
              <w:tc>
                <w:tcPr>
                  <w:tcW w:w="1680" w:type="dxa"/>
                </w:tcPr>
                <w:p w14:paraId="302DBC38" w14:textId="799D45FD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English, Hindi</w:t>
                  </w:r>
                </w:p>
              </w:tc>
            </w:tr>
            <w:tr w:rsidR="004B0760" w14:paraId="479501F7" w14:textId="77777777" w:rsidTr="004B0760">
              <w:tc>
                <w:tcPr>
                  <w:tcW w:w="1680" w:type="dxa"/>
                </w:tcPr>
                <w:p w14:paraId="700554AC" w14:textId="04F65073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Last CTC</w:t>
                  </w:r>
                </w:p>
              </w:tc>
              <w:tc>
                <w:tcPr>
                  <w:tcW w:w="1680" w:type="dxa"/>
                </w:tcPr>
                <w:p w14:paraId="178E425F" w14:textId="5678E61E" w:rsidR="004B0760" w:rsidRDefault="004B0760" w:rsidP="004B0760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8F76FC">
                    <w:t>3.6 Lac p.a.</w:t>
                  </w:r>
                </w:p>
              </w:tc>
            </w:tr>
          </w:tbl>
          <w:p w14:paraId="03C6756D" w14:textId="1C72366A" w:rsidR="000E2997" w:rsidRPr="00071986" w:rsidRDefault="004B0760" w:rsidP="004B0760">
            <w:pPr>
              <w:pStyle w:val="Normal1"/>
              <w:spacing w:line="360" w:lineRule="auto"/>
              <w:jc w:val="both"/>
            </w:pPr>
            <w:r>
              <w:t xml:space="preserve"> </w:t>
            </w:r>
          </w:p>
        </w:tc>
        <w:tc>
          <w:tcPr>
            <w:tcW w:w="720" w:type="dxa"/>
          </w:tcPr>
          <w:p w14:paraId="6F93770A" w14:textId="77777777" w:rsidR="001B2ABD" w:rsidRPr="00071986" w:rsidRDefault="001B2ABD" w:rsidP="00071986">
            <w:pPr>
              <w:tabs>
                <w:tab w:val="left" w:pos="99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470" w:type="dxa"/>
          </w:tcPr>
          <w:p w14:paraId="074AAD6D" w14:textId="0D9DBF8B" w:rsidR="00036450" w:rsidRPr="00071986" w:rsidRDefault="00036450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7C9EDAB" w14:textId="18AF9F7A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85C398" w14:textId="3AAD6181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82700D" w14:textId="7EBC4861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071986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POOJA ANGIRA</w:t>
            </w:r>
          </w:p>
          <w:p w14:paraId="30047A2B" w14:textId="28B76884" w:rsidR="00832717" w:rsidRPr="00071986" w:rsidRDefault="00832717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sdt>
            <w:sdtPr>
              <w:rPr>
                <w:rFonts w:ascii="Times New Roman" w:hAnsi="Times New Roman" w:cs="Times New Roman"/>
                <w:sz w:val="20"/>
                <w:szCs w:val="20"/>
              </w:rPr>
              <w:id w:val="-626401486"/>
              <w:placeholder>
                <w:docPart w:val="40ED29553A1D4A1B83274E963F5976AC"/>
              </w:placeholder>
              <w:temporary/>
              <w:showingPlcHdr/>
              <w15:appearance w15:val="hidden"/>
            </w:sdtPr>
            <w:sdtEndPr/>
            <w:sdtContent>
              <w:p w14:paraId="78809425" w14:textId="6055D2B6" w:rsidR="00832717" w:rsidRPr="00071986" w:rsidRDefault="00832717" w:rsidP="00071986">
                <w:pPr>
                  <w:pStyle w:val="Heading2"/>
                  <w:jc w:val="both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 w:rsidRPr="00071986">
                  <w:rPr>
                    <w:rFonts w:ascii="Times New Roman" w:hAnsi="Times New Roman" w:cs="Times New Roman"/>
                    <w:sz w:val="20"/>
                    <w:szCs w:val="20"/>
                  </w:rPr>
                  <w:t>WORK EXPERIENCE</w:t>
                </w:r>
              </w:p>
            </w:sdtContent>
          </w:sdt>
          <w:p w14:paraId="4BC6BB25" w14:textId="0B41DB23" w:rsidR="00726DC0" w:rsidRPr="00071986" w:rsidRDefault="00726DC0" w:rsidP="00071986">
            <w:pPr>
              <w:pStyle w:val="Normal1"/>
              <w:numPr>
                <w:ilvl w:val="0"/>
                <w:numId w:val="2"/>
              </w:numPr>
              <w:spacing w:line="360" w:lineRule="auto"/>
              <w:jc w:val="both"/>
              <w:rPr>
                <w:bCs/>
              </w:rPr>
            </w:pPr>
            <w:r w:rsidRPr="00071986">
              <w:rPr>
                <w:bCs/>
              </w:rPr>
              <w:t>ABM Business Management Pvt Ltd as Assistant Manager - HR from Nov 2019 to Jan 2020</w:t>
            </w:r>
          </w:p>
          <w:p w14:paraId="2206534F" w14:textId="1D30B769" w:rsidR="00726DC0" w:rsidRPr="00071986" w:rsidRDefault="00726DC0" w:rsidP="00071986">
            <w:pPr>
              <w:pStyle w:val="Normal1"/>
              <w:numPr>
                <w:ilvl w:val="0"/>
                <w:numId w:val="2"/>
              </w:numPr>
              <w:spacing w:line="360" w:lineRule="auto"/>
              <w:jc w:val="both"/>
              <w:rPr>
                <w:bCs/>
              </w:rPr>
            </w:pPr>
            <w:r w:rsidRPr="00071986">
              <w:rPr>
                <w:bCs/>
              </w:rPr>
              <w:t>Claro Energy Pvt Ltd as Assistant Manager -</w:t>
            </w:r>
            <w:r w:rsidR="00B93C41">
              <w:rPr>
                <w:bCs/>
              </w:rPr>
              <w:t xml:space="preserve"> </w:t>
            </w:r>
            <w:r w:rsidRPr="00071986">
              <w:rPr>
                <w:bCs/>
              </w:rPr>
              <w:t>HR from May 2012 to Sep 2015.</w:t>
            </w:r>
          </w:p>
          <w:p w14:paraId="0769696A" w14:textId="422167F3" w:rsidR="00726DC0" w:rsidRPr="00071986" w:rsidRDefault="00726DC0" w:rsidP="00071986">
            <w:pPr>
              <w:pStyle w:val="Normal1"/>
              <w:numPr>
                <w:ilvl w:val="0"/>
                <w:numId w:val="2"/>
              </w:numPr>
              <w:spacing w:line="360" w:lineRule="auto"/>
              <w:jc w:val="both"/>
              <w:rPr>
                <w:bCs/>
              </w:rPr>
            </w:pPr>
            <w:r w:rsidRPr="00071986">
              <w:rPr>
                <w:bCs/>
              </w:rPr>
              <w:t>Development Alternatives Group as Office Coordinator from July 2008 to May 2012.</w:t>
            </w:r>
          </w:p>
          <w:p w14:paraId="047D9CD0" w14:textId="5985BB0A" w:rsidR="00726DC0" w:rsidRPr="00071986" w:rsidRDefault="00832717" w:rsidP="00071986">
            <w:pPr>
              <w:pStyle w:val="Heading2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Job RESPONSIBILITIES</w:t>
            </w:r>
          </w:p>
          <w:p w14:paraId="4F824AEC" w14:textId="77777777" w:rsidR="00355191" w:rsidRPr="00071986" w:rsidRDefault="00355191" w:rsidP="00071986">
            <w:pPr>
              <w:pStyle w:val="Normal1"/>
              <w:spacing w:line="360" w:lineRule="auto"/>
              <w:jc w:val="both"/>
              <w:rPr>
                <w:u w:val="single"/>
              </w:rPr>
            </w:pPr>
            <w:r w:rsidRPr="00071986">
              <w:rPr>
                <w:b/>
                <w:highlight w:val="white"/>
                <w:u w:val="single"/>
              </w:rPr>
              <w:t xml:space="preserve">Recruitment: </w:t>
            </w:r>
          </w:p>
          <w:p w14:paraId="54810F62" w14:textId="77777777" w:rsidR="00355191" w:rsidRPr="00071986" w:rsidRDefault="00355191" w:rsidP="00071986">
            <w:pPr>
              <w:pStyle w:val="Normal1"/>
              <w:numPr>
                <w:ilvl w:val="0"/>
                <w:numId w:val="8"/>
              </w:numPr>
              <w:spacing w:line="360" w:lineRule="auto"/>
              <w:jc w:val="both"/>
            </w:pPr>
            <w:r w:rsidRPr="00071986">
              <w:rPr>
                <w:highlight w:val="white"/>
              </w:rPr>
              <w:t xml:space="preserve">Analyze the manpower requirement </w:t>
            </w:r>
            <w:r w:rsidRPr="00071986">
              <w:t>through continuous interaction with various departmental heads &amp; management team</w:t>
            </w:r>
            <w:r w:rsidRPr="00071986">
              <w:rPr>
                <w:highlight w:val="white"/>
              </w:rPr>
              <w:t>.</w:t>
            </w:r>
          </w:p>
          <w:p w14:paraId="7637FFA9" w14:textId="0DAB5261" w:rsidR="00355191" w:rsidRPr="00071986" w:rsidRDefault="00355191" w:rsidP="00071986">
            <w:pPr>
              <w:pStyle w:val="Normal1"/>
              <w:numPr>
                <w:ilvl w:val="0"/>
                <w:numId w:val="8"/>
              </w:numPr>
              <w:spacing w:line="360" w:lineRule="auto"/>
              <w:jc w:val="both"/>
            </w:pPr>
            <w:r w:rsidRPr="00071986">
              <w:rPr>
                <w:highlight w:val="white"/>
              </w:rPr>
              <w:t>Manage the recruitment drive at different levels</w:t>
            </w:r>
            <w:r w:rsidR="00B93C41">
              <w:t>.</w:t>
            </w:r>
          </w:p>
          <w:p w14:paraId="5D57E729" w14:textId="7420D83C" w:rsidR="00355191" w:rsidRPr="00071986" w:rsidRDefault="00355191" w:rsidP="00071986">
            <w:pPr>
              <w:pStyle w:val="Normal1"/>
              <w:numPr>
                <w:ilvl w:val="0"/>
                <w:numId w:val="8"/>
              </w:numPr>
              <w:spacing w:line="360" w:lineRule="auto"/>
              <w:jc w:val="both"/>
            </w:pPr>
            <w:r w:rsidRPr="00071986">
              <w:t>Recruit</w:t>
            </w:r>
            <w:r w:rsidR="00B93C41">
              <w:t xml:space="preserve"> </w:t>
            </w:r>
            <w:r w:rsidRPr="00071986">
              <w:t xml:space="preserve">talents from various sources like portals (Naukri.com, Indeed.com </w:t>
            </w:r>
            <w:proofErr w:type="spellStart"/>
            <w:r w:rsidRPr="00071986">
              <w:t>etc</w:t>
            </w:r>
            <w:proofErr w:type="spellEnd"/>
            <w:r w:rsidRPr="00071986">
              <w:t>), social media networking and referrals.</w:t>
            </w:r>
          </w:p>
          <w:p w14:paraId="104BF7F9" w14:textId="77777777" w:rsidR="00355191" w:rsidRPr="00071986" w:rsidRDefault="00355191" w:rsidP="00071986">
            <w:pPr>
              <w:pStyle w:val="Normal1"/>
              <w:numPr>
                <w:ilvl w:val="0"/>
                <w:numId w:val="8"/>
              </w:numPr>
              <w:spacing w:line="360" w:lineRule="auto"/>
              <w:jc w:val="both"/>
            </w:pPr>
            <w:r w:rsidRPr="00071986">
              <w:t>Screening and shortlisting resume, conducting telephonic round of interview and follow ups.</w:t>
            </w:r>
          </w:p>
          <w:p w14:paraId="4D74CA65" w14:textId="77777777" w:rsidR="00355191" w:rsidRPr="00071986" w:rsidRDefault="00355191" w:rsidP="00071986">
            <w:pPr>
              <w:pStyle w:val="Normal1"/>
              <w:numPr>
                <w:ilvl w:val="0"/>
                <w:numId w:val="8"/>
              </w:numPr>
              <w:spacing w:line="360" w:lineRule="auto"/>
              <w:jc w:val="both"/>
            </w:pPr>
            <w:r w:rsidRPr="00071986">
              <w:t>Checking employees’ reference through various sources (Direct phone calls and E-mails)</w:t>
            </w:r>
          </w:p>
          <w:p w14:paraId="148574B6" w14:textId="77777777" w:rsidR="00355191" w:rsidRPr="00071986" w:rsidRDefault="00355191" w:rsidP="00071986">
            <w:pPr>
              <w:pStyle w:val="Normal1"/>
              <w:spacing w:line="360" w:lineRule="auto"/>
              <w:jc w:val="both"/>
              <w:rPr>
                <w:u w:val="single"/>
              </w:rPr>
            </w:pPr>
            <w:r w:rsidRPr="00071986">
              <w:rPr>
                <w:b/>
                <w:u w:val="single"/>
              </w:rPr>
              <w:t xml:space="preserve">On Boarding &amp; Database Management: </w:t>
            </w:r>
          </w:p>
          <w:p w14:paraId="5EDB32CC" w14:textId="77777777" w:rsidR="00355191" w:rsidRPr="00071986" w:rsidRDefault="00355191" w:rsidP="00071986">
            <w:pPr>
              <w:pStyle w:val="Normal1"/>
              <w:numPr>
                <w:ilvl w:val="0"/>
                <w:numId w:val="7"/>
              </w:numPr>
              <w:spacing w:line="360" w:lineRule="auto"/>
              <w:jc w:val="both"/>
            </w:pPr>
            <w:r w:rsidRPr="00071986">
              <w:rPr>
                <w:highlight w:val="white"/>
              </w:rPr>
              <w:t xml:space="preserve">Managing Joining Formalities </w:t>
            </w:r>
            <w:r w:rsidRPr="00071986">
              <w:t>{like – Joining letters and forms, statutory forms &amp; bank A/C opening}.</w:t>
            </w:r>
          </w:p>
          <w:p w14:paraId="1A389D4B" w14:textId="77777777" w:rsidR="00355191" w:rsidRPr="00071986" w:rsidRDefault="00355191" w:rsidP="00071986">
            <w:pPr>
              <w:pStyle w:val="Normal1"/>
              <w:numPr>
                <w:ilvl w:val="0"/>
                <w:numId w:val="7"/>
              </w:numPr>
              <w:spacing w:line="360" w:lineRule="auto"/>
              <w:jc w:val="both"/>
            </w:pPr>
            <w:r w:rsidRPr="00071986">
              <w:t xml:space="preserve">Facilitate Induction and Orientation for new employees. </w:t>
            </w:r>
          </w:p>
          <w:p w14:paraId="4CEDB538" w14:textId="6FBF8318" w:rsidR="00355191" w:rsidRPr="00071986" w:rsidRDefault="00355191" w:rsidP="00071986">
            <w:pPr>
              <w:pStyle w:val="Normal1"/>
              <w:numPr>
                <w:ilvl w:val="0"/>
                <w:numId w:val="7"/>
              </w:numPr>
              <w:spacing w:line="360" w:lineRule="auto"/>
              <w:jc w:val="both"/>
            </w:pPr>
            <w:r w:rsidRPr="00071986">
              <w:t>Maintenance of Human Resource Information Systems &amp; Employees Personal File Management.</w:t>
            </w:r>
          </w:p>
          <w:p w14:paraId="564DF13F" w14:textId="77777777" w:rsidR="00355191" w:rsidRPr="00071986" w:rsidRDefault="0035519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shd w:val="clear" w:color="auto" w:fill="FFFFFF"/>
              </w:rPr>
            </w:pPr>
            <w:r w:rsidRPr="00071986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  <w:shd w:val="clear" w:color="auto" w:fill="FFFFFF"/>
              </w:rPr>
              <w:t>Payroll Management &amp; Statutory Compliance:</w:t>
            </w:r>
            <w:r w:rsidRPr="00071986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shd w:val="clear" w:color="auto" w:fill="FFFFFF"/>
              </w:rPr>
              <w:t xml:space="preserve"> </w:t>
            </w:r>
          </w:p>
          <w:p w14:paraId="5E5FAC1C" w14:textId="77777777" w:rsidR="00355191" w:rsidRPr="00071986" w:rsidRDefault="00355191" w:rsidP="00071986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shd w:val="clear" w:color="auto" w:fill="FFFFFF"/>
              </w:rPr>
            </w:pPr>
            <w:r w:rsidRPr="00071986">
              <w:rPr>
                <w:shd w:val="clear" w:color="auto" w:fill="FFFFFF"/>
              </w:rPr>
              <w:t>Tracking &amp; maintaining the attendance &amp; leave records.</w:t>
            </w:r>
          </w:p>
          <w:p w14:paraId="175AA9CE" w14:textId="77777777" w:rsidR="00355191" w:rsidRPr="00071986" w:rsidRDefault="00355191" w:rsidP="00071986">
            <w:pPr>
              <w:pStyle w:val="Normal1"/>
              <w:numPr>
                <w:ilvl w:val="0"/>
                <w:numId w:val="6"/>
              </w:numPr>
              <w:spacing w:line="360" w:lineRule="auto"/>
              <w:jc w:val="both"/>
              <w:rPr>
                <w:shd w:val="clear" w:color="auto" w:fill="FFFFFF"/>
              </w:rPr>
            </w:pPr>
            <w:r w:rsidRPr="00071986">
              <w:rPr>
                <w:shd w:val="clear" w:color="auto" w:fill="FFFFFF"/>
              </w:rPr>
              <w:t xml:space="preserve">Calculating &amp; processing the salaries of the employees </w:t>
            </w:r>
            <w:r w:rsidRPr="00071986">
              <w:rPr>
                <w:bCs/>
                <w:lang w:val="en-GB"/>
              </w:rPr>
              <w:t>&amp; also handling the statutory compliances like EPF, ESIC etc</w:t>
            </w:r>
            <w:r w:rsidRPr="00071986">
              <w:rPr>
                <w:shd w:val="clear" w:color="auto" w:fill="FFFFFF"/>
              </w:rPr>
              <w:t xml:space="preserve"> </w:t>
            </w:r>
            <w:r w:rsidRPr="00071986">
              <w:rPr>
                <w:bCs/>
                <w:lang w:val="en-GB"/>
              </w:rPr>
              <w:t xml:space="preserve">and </w:t>
            </w:r>
            <w:r w:rsidRPr="00071986">
              <w:rPr>
                <w:shd w:val="clear" w:color="auto" w:fill="FFFFFF"/>
              </w:rPr>
              <w:t xml:space="preserve">co-coordinating with the consultant for the same. </w:t>
            </w:r>
          </w:p>
          <w:p w14:paraId="0C311270" w14:textId="77777777" w:rsidR="00355191" w:rsidRPr="00071986" w:rsidRDefault="00355191" w:rsidP="00071986">
            <w:pPr>
              <w:pStyle w:val="Normal1"/>
              <w:numPr>
                <w:ilvl w:val="0"/>
                <w:numId w:val="6"/>
              </w:numPr>
              <w:spacing w:line="360" w:lineRule="auto"/>
              <w:jc w:val="both"/>
            </w:pPr>
            <w:r w:rsidRPr="00071986">
              <w:rPr>
                <w:bCs/>
                <w:lang w:val="en-GB"/>
              </w:rPr>
              <w:t>Assist the accounts department for disbursement of salaries and processing</w:t>
            </w:r>
            <w:r w:rsidRPr="00071986">
              <w:t xml:space="preserve"> F&amp;F of exit employees</w:t>
            </w:r>
          </w:p>
          <w:p w14:paraId="519D1AEB" w14:textId="1B41DD54" w:rsidR="00355191" w:rsidRPr="00071986" w:rsidRDefault="00355191" w:rsidP="00071986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shd w:val="clear" w:color="auto" w:fill="FFFFFF"/>
              </w:rPr>
            </w:pPr>
            <w:r w:rsidRPr="00071986">
              <w:rPr>
                <w:bCs/>
                <w:lang w:val="en-GB"/>
              </w:rPr>
              <w:t>Keep current with employment law and HR regulations to ensure regulatory compliance.</w:t>
            </w:r>
          </w:p>
          <w:p w14:paraId="65E524BB" w14:textId="77777777" w:rsidR="00B93C41" w:rsidRDefault="00B93C4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</w:pPr>
          </w:p>
          <w:p w14:paraId="13193EEA" w14:textId="77777777" w:rsidR="00B93C41" w:rsidRDefault="00B93C4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</w:pPr>
          </w:p>
          <w:p w14:paraId="5545E5DE" w14:textId="77777777" w:rsidR="00B93C41" w:rsidRDefault="00B93C4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</w:pPr>
          </w:p>
          <w:p w14:paraId="3E5CE807" w14:textId="77777777" w:rsidR="00B93C41" w:rsidRDefault="00B93C4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</w:pPr>
          </w:p>
          <w:p w14:paraId="6D73E6F8" w14:textId="75905D6C" w:rsidR="00355191" w:rsidRPr="00071986" w:rsidRDefault="00355191" w:rsidP="0007198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</w:pPr>
            <w:r w:rsidRPr="00071986">
              <w:rPr>
                <w:rFonts w:ascii="Times New Roman" w:hAnsi="Times New Roman" w:cs="Times New Roman"/>
                <w:b/>
                <w:sz w:val="20"/>
                <w:szCs w:val="20"/>
                <w:u w:val="single"/>
                <w:lang w:val="en-GB"/>
              </w:rPr>
              <w:t>Employee Relations:</w:t>
            </w:r>
          </w:p>
          <w:p w14:paraId="1270AD23" w14:textId="77777777" w:rsidR="00355191" w:rsidRPr="00071986" w:rsidRDefault="00355191" w:rsidP="00071986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lang w:val="en-GB"/>
              </w:rPr>
            </w:pPr>
            <w:r w:rsidRPr="00071986">
              <w:rPr>
                <w:bCs/>
                <w:lang w:val="en-GB"/>
              </w:rPr>
              <w:t>Investigate &amp; provide guidance on employee relation issues thru progressive disciplinary process.</w:t>
            </w:r>
          </w:p>
          <w:p w14:paraId="07AEC0B4" w14:textId="77777777" w:rsidR="00355191" w:rsidRPr="00071986" w:rsidRDefault="00355191" w:rsidP="00071986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 w:rsidRPr="00071986">
              <w:t>Continuous interaction with employees to understand and resolve their grievances and keep them motivated.</w:t>
            </w:r>
          </w:p>
          <w:p w14:paraId="446CB08A" w14:textId="2E816443" w:rsidR="00832717" w:rsidRPr="00071986" w:rsidRDefault="00355191" w:rsidP="00071986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lang w:val="en-GB"/>
              </w:rPr>
            </w:pPr>
            <w:r w:rsidRPr="00071986">
              <w:rPr>
                <w:bCs/>
                <w:lang w:val="en-GB"/>
              </w:rPr>
              <w:t>Retain the existing employees and take the feedback from them.</w:t>
            </w:r>
          </w:p>
          <w:p w14:paraId="02054539" w14:textId="7BF6C190" w:rsidR="00832717" w:rsidRPr="00071986" w:rsidRDefault="00832717" w:rsidP="00071986">
            <w:pPr>
              <w:pStyle w:val="Normal1"/>
              <w:spacing w:line="360" w:lineRule="auto"/>
              <w:jc w:val="both"/>
              <w:rPr>
                <w:u w:val="single"/>
              </w:rPr>
            </w:pPr>
            <w:r w:rsidRPr="00071986">
              <w:rPr>
                <w:b/>
                <w:u w:val="single"/>
              </w:rPr>
              <w:t>Employee Engagement:</w:t>
            </w:r>
          </w:p>
          <w:p w14:paraId="1F3D4A8A" w14:textId="77777777" w:rsidR="00832717" w:rsidRPr="00071986" w:rsidRDefault="00832717" w:rsidP="00071986">
            <w:pPr>
              <w:pStyle w:val="Normal1"/>
              <w:numPr>
                <w:ilvl w:val="0"/>
                <w:numId w:val="5"/>
              </w:numPr>
              <w:spacing w:line="360" w:lineRule="auto"/>
              <w:jc w:val="both"/>
              <w:rPr>
                <w:highlight w:val="white"/>
              </w:rPr>
            </w:pPr>
            <w:r w:rsidRPr="00071986">
              <w:t>Celebrations – National Festivals and other Organization events like Corporate Off-sites, employee Birthdays, organize farewell for exiting employees &amp; Interns as well.</w:t>
            </w:r>
          </w:p>
          <w:p w14:paraId="0D6157C5" w14:textId="77777777" w:rsidR="00832717" w:rsidRPr="00071986" w:rsidRDefault="00832717" w:rsidP="00071986">
            <w:pPr>
              <w:pStyle w:val="Normal1"/>
              <w:numPr>
                <w:ilvl w:val="0"/>
                <w:numId w:val="5"/>
              </w:numPr>
              <w:spacing w:line="360" w:lineRule="auto"/>
              <w:jc w:val="both"/>
              <w:rPr>
                <w:highlight w:val="white"/>
              </w:rPr>
            </w:pPr>
            <w:r w:rsidRPr="00071986">
              <w:t>Effectively managing welfare measures, management - employee get together &amp; parties.</w:t>
            </w:r>
          </w:p>
          <w:p w14:paraId="6A70DD8E" w14:textId="77777777" w:rsidR="00832717" w:rsidRPr="00071986" w:rsidRDefault="00832717" w:rsidP="00071986">
            <w:pPr>
              <w:pStyle w:val="Normal1"/>
              <w:numPr>
                <w:ilvl w:val="0"/>
                <w:numId w:val="5"/>
              </w:numPr>
              <w:spacing w:line="360" w:lineRule="auto"/>
              <w:jc w:val="both"/>
              <w:rPr>
                <w:highlight w:val="white"/>
              </w:rPr>
            </w:pPr>
            <w:r w:rsidRPr="00071986">
              <w:t>Developing employee engagement programs like Initiated and administered a welcome-mail process to all new joiners, Initiated regular Birthday mailers &amp; celebration policy.</w:t>
            </w:r>
          </w:p>
          <w:p w14:paraId="2A225AA8" w14:textId="77777777" w:rsidR="00355191" w:rsidRPr="00071986" w:rsidRDefault="00355191" w:rsidP="00071986">
            <w:pPr>
              <w:pStyle w:val="Normal1"/>
              <w:spacing w:line="360" w:lineRule="auto"/>
              <w:jc w:val="both"/>
              <w:rPr>
                <w:u w:val="single"/>
              </w:rPr>
            </w:pPr>
            <w:r w:rsidRPr="00071986">
              <w:rPr>
                <w:b/>
                <w:u w:val="single"/>
              </w:rPr>
              <w:t>Administration &amp; Management Activities:</w:t>
            </w:r>
          </w:p>
          <w:p w14:paraId="02FC9F2D" w14:textId="62D0824B" w:rsidR="00355191" w:rsidRPr="00071986" w:rsidRDefault="00355191" w:rsidP="00071986">
            <w:pPr>
              <w:pStyle w:val="Normal1"/>
              <w:numPr>
                <w:ilvl w:val="0"/>
                <w:numId w:val="3"/>
              </w:numPr>
              <w:spacing w:line="360" w:lineRule="auto"/>
              <w:jc w:val="both"/>
            </w:pPr>
            <w:r w:rsidRPr="00071986">
              <w:t>Program Coordination - Arranging meetings</w:t>
            </w:r>
            <w:r w:rsidR="00B93C41">
              <w:t xml:space="preserve"> </w:t>
            </w:r>
            <w:r w:rsidRPr="00071986">
              <w:t>/ conferences and keeping a track of appointments.</w:t>
            </w:r>
          </w:p>
          <w:p w14:paraId="4BC77678" w14:textId="77777777" w:rsidR="00355191" w:rsidRPr="00071986" w:rsidRDefault="00355191" w:rsidP="00071986">
            <w:pPr>
              <w:pStyle w:val="Normal1"/>
              <w:numPr>
                <w:ilvl w:val="0"/>
                <w:numId w:val="3"/>
              </w:numPr>
              <w:spacing w:line="360" w:lineRule="auto"/>
              <w:jc w:val="both"/>
            </w:pPr>
            <w:r w:rsidRPr="00071986">
              <w:t>Prepared monthly reports of the administration department e.g. (Corporate Credit Cards, Monthly Telephone Expenses, and Office Expenses etc.)</w:t>
            </w:r>
          </w:p>
          <w:p w14:paraId="41464925" w14:textId="42165D78" w:rsidR="000041C4" w:rsidRPr="00071986" w:rsidRDefault="00355191" w:rsidP="00071986">
            <w:pPr>
              <w:pStyle w:val="Normal1"/>
              <w:numPr>
                <w:ilvl w:val="0"/>
                <w:numId w:val="3"/>
              </w:numPr>
              <w:spacing w:line="360" w:lineRule="auto"/>
              <w:jc w:val="both"/>
            </w:pPr>
            <w:r w:rsidRPr="00071986">
              <w:t>Managed accounting activities such as billing and payments to vendors, submission and clarification of bills.</w:t>
            </w:r>
          </w:p>
          <w:p w14:paraId="2FBC9417" w14:textId="6E4ECE74" w:rsidR="000E3B4B" w:rsidRPr="00071986" w:rsidRDefault="00071986" w:rsidP="00071986">
            <w:pPr>
              <w:pStyle w:val="Heading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71986">
              <w:rPr>
                <w:rFonts w:ascii="Times New Roman" w:hAnsi="Times New Roman" w:cs="Times New Roman"/>
                <w:sz w:val="20"/>
                <w:szCs w:val="20"/>
              </w:rPr>
              <w:t>Education Qualification</w:t>
            </w:r>
          </w:p>
          <w:p w14:paraId="60533724" w14:textId="77777777" w:rsidR="00071986" w:rsidRPr="00071986" w:rsidRDefault="00071986" w:rsidP="0007198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tbl>
            <w:tblPr>
              <w:tblStyle w:val="TableGridLight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10"/>
              <w:gridCol w:w="3020"/>
            </w:tblGrid>
            <w:tr w:rsidR="000E3B4B" w:rsidRPr="00071986" w14:paraId="19A884E6" w14:textId="77777777" w:rsidTr="00D6281A">
              <w:tc>
                <w:tcPr>
                  <w:tcW w:w="3210" w:type="dxa"/>
                </w:tcPr>
                <w:p w14:paraId="68D60FE8" w14:textId="52B356B7" w:rsidR="000E3B4B" w:rsidRPr="00071986" w:rsidRDefault="000E3B4B" w:rsidP="00071986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071986">
                    <w:t>SMU (IACM, Delhi)</w:t>
                  </w:r>
                </w:p>
              </w:tc>
              <w:tc>
                <w:tcPr>
                  <w:tcW w:w="3020" w:type="dxa"/>
                </w:tcPr>
                <w:p w14:paraId="772D231A" w14:textId="3304A68D" w:rsidR="000E3B4B" w:rsidRPr="00071986" w:rsidRDefault="00FF1E5D" w:rsidP="00071986">
                  <w:pPr>
                    <w:pStyle w:val="Normal1"/>
                    <w:spacing w:line="360" w:lineRule="auto"/>
                    <w:jc w:val="both"/>
                  </w:pPr>
                  <w:r w:rsidRPr="00071986">
                    <w:t>MBA</w:t>
                  </w:r>
                  <w:r w:rsidR="00F31ABC">
                    <w:t xml:space="preserve"> - </w:t>
                  </w:r>
                  <w:r w:rsidRPr="00071986">
                    <w:t>Human Resource Management</w:t>
                  </w:r>
                  <w:r w:rsidR="00B93C41">
                    <w:t xml:space="preserve"> </w:t>
                  </w:r>
                </w:p>
              </w:tc>
            </w:tr>
            <w:tr w:rsidR="000E3B4B" w:rsidRPr="00071986" w14:paraId="3CB97E7F" w14:textId="77777777" w:rsidTr="00D6281A">
              <w:tc>
                <w:tcPr>
                  <w:tcW w:w="3210" w:type="dxa"/>
                </w:tcPr>
                <w:p w14:paraId="70FF271F" w14:textId="3B8C407F" w:rsidR="000E3B4B" w:rsidRPr="00071986" w:rsidRDefault="00FF1E5D" w:rsidP="00071986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071986">
                    <w:t>ITFT, Chandigarh (PTU)</w:t>
                  </w:r>
                </w:p>
              </w:tc>
              <w:tc>
                <w:tcPr>
                  <w:tcW w:w="3020" w:type="dxa"/>
                </w:tcPr>
                <w:p w14:paraId="078CB99D" w14:textId="1FD89C54" w:rsidR="000E3B4B" w:rsidRPr="00071986" w:rsidRDefault="00FF1E5D" w:rsidP="00071986">
                  <w:pPr>
                    <w:pStyle w:val="Normal1"/>
                    <w:spacing w:line="360" w:lineRule="auto"/>
                    <w:jc w:val="both"/>
                  </w:pPr>
                  <w:r w:rsidRPr="00071986">
                    <w:t xml:space="preserve">B. Sc. </w:t>
                  </w:r>
                  <w:r w:rsidR="00F31ABC">
                    <w:t xml:space="preserve">- </w:t>
                  </w:r>
                  <w:r w:rsidRPr="00071986">
                    <w:t>Airlines, Tourism and Hospitality Management</w:t>
                  </w:r>
                  <w:r w:rsidR="00B93C41">
                    <w:t xml:space="preserve"> </w:t>
                  </w:r>
                </w:p>
              </w:tc>
            </w:tr>
            <w:tr w:rsidR="000E3B4B" w:rsidRPr="00071986" w14:paraId="058269B7" w14:textId="77777777" w:rsidTr="00D6281A">
              <w:tc>
                <w:tcPr>
                  <w:tcW w:w="3210" w:type="dxa"/>
                </w:tcPr>
                <w:p w14:paraId="3336AC66" w14:textId="11458CD5" w:rsidR="000E3B4B" w:rsidRPr="00071986" w:rsidRDefault="00FF1E5D" w:rsidP="00071986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071986">
                    <w:t xml:space="preserve">SVM School, Shimla (H.P. Board) </w:t>
                  </w:r>
                </w:p>
              </w:tc>
              <w:tc>
                <w:tcPr>
                  <w:tcW w:w="3020" w:type="dxa"/>
                </w:tcPr>
                <w:p w14:paraId="53808BDC" w14:textId="7853F260" w:rsidR="000E3B4B" w:rsidRPr="00071986" w:rsidRDefault="00FF1E5D" w:rsidP="00071986">
                  <w:pPr>
                    <w:pStyle w:val="Normal1"/>
                    <w:spacing w:line="360" w:lineRule="auto"/>
                    <w:jc w:val="both"/>
                  </w:pPr>
                  <w:r w:rsidRPr="00071986">
                    <w:t>Intermediate (12</w:t>
                  </w:r>
                  <w:r w:rsidRPr="00071986">
                    <w:rPr>
                      <w:vertAlign w:val="superscript"/>
                    </w:rPr>
                    <w:t>th</w:t>
                  </w:r>
                  <w:r w:rsidRPr="00071986">
                    <w:t>)</w:t>
                  </w:r>
                  <w:r w:rsidR="00B93C41">
                    <w:t xml:space="preserve"> </w:t>
                  </w:r>
                </w:p>
              </w:tc>
            </w:tr>
            <w:tr w:rsidR="000E3B4B" w:rsidRPr="00071986" w14:paraId="3FCE7B15" w14:textId="77777777" w:rsidTr="00D6281A">
              <w:tc>
                <w:tcPr>
                  <w:tcW w:w="3210" w:type="dxa"/>
                </w:tcPr>
                <w:p w14:paraId="771E4F71" w14:textId="4D7A295E" w:rsidR="000E3B4B" w:rsidRPr="00071986" w:rsidRDefault="00FF1E5D" w:rsidP="00071986">
                  <w:pPr>
                    <w:pStyle w:val="Normal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spacing w:line="360" w:lineRule="auto"/>
                    <w:jc w:val="both"/>
                  </w:pPr>
                  <w:r w:rsidRPr="00071986">
                    <w:t>GGSS School, Arki (H.P. Board)</w:t>
                  </w:r>
                </w:p>
              </w:tc>
              <w:tc>
                <w:tcPr>
                  <w:tcW w:w="3020" w:type="dxa"/>
                </w:tcPr>
                <w:p w14:paraId="60DAAA92" w14:textId="24A533DC" w:rsidR="000E3B4B" w:rsidRPr="00071986" w:rsidRDefault="00FF1E5D" w:rsidP="00071986">
                  <w:pPr>
                    <w:pStyle w:val="Normal1"/>
                    <w:spacing w:line="360" w:lineRule="auto"/>
                    <w:jc w:val="both"/>
                  </w:pPr>
                  <w:r w:rsidRPr="00071986">
                    <w:t>Matriculation (10</w:t>
                  </w:r>
                  <w:r w:rsidRPr="00071986">
                    <w:rPr>
                      <w:vertAlign w:val="superscript"/>
                    </w:rPr>
                    <w:t>th</w:t>
                  </w:r>
                  <w:r w:rsidRPr="00071986">
                    <w:t>)</w:t>
                  </w:r>
                </w:p>
              </w:tc>
            </w:tr>
          </w:tbl>
          <w:p w14:paraId="1C4B0438" w14:textId="3C76B4E0" w:rsidR="00036450" w:rsidRPr="00071986" w:rsidRDefault="00036450" w:rsidP="00071986">
            <w:pPr>
              <w:pStyle w:val="Heading2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A41B022" w14:textId="77777777" w:rsidR="0043117B" w:rsidRPr="00071986" w:rsidRDefault="009C171A" w:rsidP="00071986">
      <w:pPr>
        <w:tabs>
          <w:tab w:val="left" w:pos="990"/>
        </w:tabs>
        <w:jc w:val="both"/>
        <w:rPr>
          <w:rFonts w:ascii="Times New Roman" w:hAnsi="Times New Roman" w:cs="Times New Roman"/>
          <w:sz w:val="20"/>
          <w:szCs w:val="20"/>
        </w:rPr>
      </w:pPr>
    </w:p>
    <w:sectPr w:rsidR="0043117B" w:rsidRPr="00071986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9F509" w14:textId="77777777" w:rsidR="009C171A" w:rsidRDefault="009C171A" w:rsidP="000C45FF">
      <w:r>
        <w:separator/>
      </w:r>
    </w:p>
  </w:endnote>
  <w:endnote w:type="continuationSeparator" w:id="0">
    <w:p w14:paraId="2100A25C" w14:textId="77777777" w:rsidR="009C171A" w:rsidRDefault="009C171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3FA5A" w14:textId="77777777" w:rsidR="009C171A" w:rsidRDefault="009C171A" w:rsidP="000C45FF">
      <w:r>
        <w:separator/>
      </w:r>
    </w:p>
  </w:footnote>
  <w:footnote w:type="continuationSeparator" w:id="0">
    <w:p w14:paraId="51CC6649" w14:textId="77777777" w:rsidR="009C171A" w:rsidRDefault="009C171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3BE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13FC233" wp14:editId="160A118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4pt;height:11.4pt" o:bullet="t">
        <v:imagedata r:id="rId1" o:title="mso997C"/>
      </v:shape>
    </w:pict>
  </w:numPicBullet>
  <w:abstractNum w:abstractNumId="0" w15:restartNumberingAfterBreak="0">
    <w:nsid w:val="06435FF4"/>
    <w:multiLevelType w:val="hybridMultilevel"/>
    <w:tmpl w:val="A392BF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02BA0"/>
    <w:multiLevelType w:val="hybridMultilevel"/>
    <w:tmpl w:val="93CA1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1B2459DA"/>
    <w:multiLevelType w:val="hybridMultilevel"/>
    <w:tmpl w:val="82A6B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F43ED"/>
    <w:multiLevelType w:val="hybridMultilevel"/>
    <w:tmpl w:val="2AE29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E72"/>
    <w:multiLevelType w:val="hybridMultilevel"/>
    <w:tmpl w:val="C1125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62338"/>
    <w:multiLevelType w:val="hybridMultilevel"/>
    <w:tmpl w:val="FC5AD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E7209"/>
    <w:multiLevelType w:val="hybridMultilevel"/>
    <w:tmpl w:val="09102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4716E"/>
    <w:multiLevelType w:val="hybridMultilevel"/>
    <w:tmpl w:val="B1268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278E9"/>
    <w:multiLevelType w:val="hybridMultilevel"/>
    <w:tmpl w:val="B0180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6F2635"/>
    <w:multiLevelType w:val="hybridMultilevel"/>
    <w:tmpl w:val="E01E5E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D6EE7"/>
    <w:multiLevelType w:val="hybridMultilevel"/>
    <w:tmpl w:val="D8C461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2536A"/>
    <w:multiLevelType w:val="hybridMultilevel"/>
    <w:tmpl w:val="7E503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0A60F3"/>
    <w:multiLevelType w:val="hybridMultilevel"/>
    <w:tmpl w:val="1F988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92ACE"/>
    <w:multiLevelType w:val="hybridMultilevel"/>
    <w:tmpl w:val="7B481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2"/>
  </w:num>
  <w:num w:numId="6">
    <w:abstractNumId w:val="1"/>
  </w:num>
  <w:num w:numId="7">
    <w:abstractNumId w:val="7"/>
  </w:num>
  <w:num w:numId="8">
    <w:abstractNumId w:val="8"/>
  </w:num>
  <w:num w:numId="9">
    <w:abstractNumId w:val="6"/>
  </w:num>
  <w:num w:numId="10">
    <w:abstractNumId w:val="4"/>
  </w:num>
  <w:num w:numId="11">
    <w:abstractNumId w:val="10"/>
  </w:num>
  <w:num w:numId="12">
    <w:abstractNumId w:val="11"/>
  </w:num>
  <w:num w:numId="13">
    <w:abstractNumId w:val="14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DC0"/>
    <w:rsid w:val="000041C4"/>
    <w:rsid w:val="00036450"/>
    <w:rsid w:val="00071986"/>
    <w:rsid w:val="00094499"/>
    <w:rsid w:val="00096D1F"/>
    <w:rsid w:val="000C45FF"/>
    <w:rsid w:val="000E2997"/>
    <w:rsid w:val="000E3B4B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3147A"/>
    <w:rsid w:val="002400EB"/>
    <w:rsid w:val="00256CF7"/>
    <w:rsid w:val="00281FD5"/>
    <w:rsid w:val="0030481B"/>
    <w:rsid w:val="003156FC"/>
    <w:rsid w:val="003254B5"/>
    <w:rsid w:val="00355191"/>
    <w:rsid w:val="0037121F"/>
    <w:rsid w:val="00385167"/>
    <w:rsid w:val="003A6B7D"/>
    <w:rsid w:val="003B06CA"/>
    <w:rsid w:val="004071FC"/>
    <w:rsid w:val="00445947"/>
    <w:rsid w:val="0046131A"/>
    <w:rsid w:val="004813B3"/>
    <w:rsid w:val="00496591"/>
    <w:rsid w:val="004B0760"/>
    <w:rsid w:val="004C63E4"/>
    <w:rsid w:val="004D3011"/>
    <w:rsid w:val="005262AC"/>
    <w:rsid w:val="005E39D5"/>
    <w:rsid w:val="00600670"/>
    <w:rsid w:val="00616E38"/>
    <w:rsid w:val="0062123A"/>
    <w:rsid w:val="00624253"/>
    <w:rsid w:val="00646E75"/>
    <w:rsid w:val="006771D0"/>
    <w:rsid w:val="006C1D9D"/>
    <w:rsid w:val="00715FCB"/>
    <w:rsid w:val="00726DC0"/>
    <w:rsid w:val="00743101"/>
    <w:rsid w:val="007775E1"/>
    <w:rsid w:val="007867A0"/>
    <w:rsid w:val="007927F5"/>
    <w:rsid w:val="00802CA0"/>
    <w:rsid w:val="00832717"/>
    <w:rsid w:val="009260CD"/>
    <w:rsid w:val="00952C25"/>
    <w:rsid w:val="009B539F"/>
    <w:rsid w:val="009B7681"/>
    <w:rsid w:val="009C171A"/>
    <w:rsid w:val="00A2118D"/>
    <w:rsid w:val="00A40869"/>
    <w:rsid w:val="00AD76E2"/>
    <w:rsid w:val="00B20152"/>
    <w:rsid w:val="00B23AF4"/>
    <w:rsid w:val="00B359E4"/>
    <w:rsid w:val="00B57D98"/>
    <w:rsid w:val="00B70850"/>
    <w:rsid w:val="00B93C41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6281A"/>
    <w:rsid w:val="00DA1F4D"/>
    <w:rsid w:val="00DD172A"/>
    <w:rsid w:val="00E25A26"/>
    <w:rsid w:val="00E4381A"/>
    <w:rsid w:val="00E55D74"/>
    <w:rsid w:val="00F05EDE"/>
    <w:rsid w:val="00F31ABC"/>
    <w:rsid w:val="00F364A3"/>
    <w:rsid w:val="00F60274"/>
    <w:rsid w:val="00F77FB9"/>
    <w:rsid w:val="00FB068F"/>
    <w:rsid w:val="00FF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2EFF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0041C4"/>
    <w:rPr>
      <w:sz w:val="18"/>
      <w:szCs w:val="22"/>
    </w:rPr>
  </w:style>
  <w:style w:type="paragraph" w:customStyle="1" w:styleId="Normal1">
    <w:name w:val="Normal1"/>
    <w:rsid w:val="00726DC0"/>
    <w:p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355191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table" w:styleId="TableGridLight">
    <w:name w:val="Grid Table Light"/>
    <w:basedOn w:val="TableNormal"/>
    <w:uiPriority w:val="40"/>
    <w:rsid w:val="00FF1E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pooja.angira001@gmail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oja\AppData\Roaming\Microsoft\Templates\Hospitality%20managemen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3CE99A1F2247C4AD3D6E75872F8C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65665-46FF-47BC-81E6-F3538F120F02}"/>
      </w:docPartPr>
      <w:docPartBody>
        <w:p w:rsidR="00702BE3" w:rsidRDefault="006E3B73">
          <w:pPr>
            <w:pStyle w:val="743CE99A1F2247C4AD3D6E75872F8CB1"/>
          </w:pPr>
          <w:r w:rsidRPr="004D3011">
            <w:t>EMAIL:</w:t>
          </w:r>
        </w:p>
      </w:docPartBody>
    </w:docPart>
    <w:docPart>
      <w:docPartPr>
        <w:name w:val="40ED29553A1D4A1B83274E963F597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ABB6-826A-44A6-A65F-A4D7C6F3BFFD}"/>
      </w:docPartPr>
      <w:docPartBody>
        <w:p w:rsidR="00702BE3" w:rsidRDefault="006E3B73" w:rsidP="006E3B73">
          <w:pPr>
            <w:pStyle w:val="40ED29553A1D4A1B83274E963F5976AC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73"/>
    <w:rsid w:val="0060215D"/>
    <w:rsid w:val="006E3B73"/>
    <w:rsid w:val="00702BE3"/>
    <w:rsid w:val="00DB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86F512A8C74384AA2B4044EDCB51AF">
    <w:name w:val="CA86F512A8C74384AA2B4044EDCB51AF"/>
  </w:style>
  <w:style w:type="paragraph" w:customStyle="1" w:styleId="743CE99A1F2247C4AD3D6E75872F8CB1">
    <w:name w:val="743CE99A1F2247C4AD3D6E75872F8CB1"/>
  </w:style>
  <w:style w:type="paragraph" w:customStyle="1" w:styleId="40ED29553A1D4A1B83274E963F5976AC">
    <w:name w:val="40ED29553A1D4A1B83274E963F5976AC"/>
    <w:rsid w:val="006E3B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</Template>
  <TotalTime>0</TotalTime>
  <Pages>2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2021-05-18T12:31:00Z</dcterms:created>
  <dcterms:modified xsi:type="dcterms:W3CDTF">2021-05-19T06:05:00Z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